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D56E" w14:textId="77777777" w:rsidR="006A42F8" w:rsidRPr="006A42F8" w:rsidRDefault="00173E52" w:rsidP="006A42F8">
      <w:pPr>
        <w:adjustRightInd w:val="0"/>
        <w:snapToGrid w:val="0"/>
        <w:spacing w:before="100" w:beforeAutospacing="1" w:after="100" w:afterAutospacing="1" w:line="300" w:lineRule="auto"/>
        <w:jc w:val="center"/>
        <w:rPr>
          <w:rFonts w:ascii="宋体" w:hAnsi="宋体"/>
          <w:bCs/>
          <w:sz w:val="48"/>
          <w:szCs w:val="52"/>
        </w:rPr>
      </w:pPr>
      <w:r w:rsidRPr="006A42F8">
        <w:rPr>
          <w:rFonts w:ascii="宋体" w:hAnsi="宋体" w:hint="eastAsia"/>
          <w:bCs/>
          <w:sz w:val="48"/>
          <w:szCs w:val="52"/>
        </w:rPr>
        <w:t>需求变更申请单(</w:t>
      </w:r>
      <w:r w:rsidRPr="006A42F8">
        <w:rPr>
          <w:rFonts w:ascii="宋体" w:hAnsi="宋体"/>
          <w:bCs/>
          <w:sz w:val="48"/>
          <w:szCs w:val="52"/>
        </w:rPr>
        <w:t>PCR</w:t>
      </w:r>
      <w:r w:rsidRPr="006A42F8">
        <w:rPr>
          <w:rFonts w:ascii="宋体" w:hAnsi="宋体" w:hint="eastAsia"/>
          <w:bCs/>
          <w:sz w:val="48"/>
          <w:szCs w:val="52"/>
        </w:rPr>
        <w:t>)</w:t>
      </w:r>
    </w:p>
    <w:p w14:paraId="6493BA78" w14:textId="77777777" w:rsidR="000847E4" w:rsidRPr="00B50E9C" w:rsidRDefault="00173E52">
      <w:pPr>
        <w:ind w:left="2940" w:firstLine="420"/>
        <w:rPr>
          <w:rFonts w:ascii="宋体" w:hAnsi="宋体"/>
          <w:sz w:val="24"/>
          <w:szCs w:val="24"/>
        </w:rPr>
      </w:pPr>
      <w:r>
        <w:rPr>
          <w:rFonts w:ascii="Arial" w:eastAsia="幼圆" w:hAnsi="Arial" w:hint="eastAsia"/>
          <w:szCs w:val="21"/>
        </w:rPr>
        <w:t xml:space="preserve">                         </w:t>
      </w:r>
      <w:r w:rsidRPr="00B50E9C">
        <w:rPr>
          <w:rFonts w:ascii="宋体" w:hAnsi="宋体" w:hint="eastAsia"/>
          <w:sz w:val="24"/>
          <w:szCs w:val="24"/>
        </w:rPr>
        <w:t xml:space="preserve">   序号：</w:t>
      </w:r>
      <w:r w:rsidRPr="00B50E9C">
        <w:rPr>
          <w:rFonts w:ascii="宋体" w:hAnsi="宋体" w:hint="eastAsia"/>
          <w:color w:val="FF0000"/>
          <w:sz w:val="24"/>
          <w:szCs w:val="24"/>
        </w:rPr>
        <w:t xml:space="preserve">XXX </w:t>
      </w:r>
      <w:proofErr w:type="spellStart"/>
      <w:r w:rsidRPr="00B50E9C">
        <w:rPr>
          <w:rFonts w:ascii="宋体" w:hAnsi="宋体" w:hint="eastAsia"/>
          <w:color w:val="FF0000"/>
          <w:sz w:val="24"/>
          <w:szCs w:val="24"/>
        </w:rPr>
        <w:t>XXX</w:t>
      </w:r>
      <w:proofErr w:type="spellEnd"/>
      <w:r w:rsidRPr="00B50E9C">
        <w:rPr>
          <w:rFonts w:ascii="宋体" w:hAnsi="宋体" w:hint="eastAsia"/>
          <w:color w:val="FF0000"/>
          <w:sz w:val="24"/>
          <w:szCs w:val="24"/>
        </w:rPr>
        <w:t>项目-001</w:t>
      </w:r>
    </w:p>
    <w:tbl>
      <w:tblPr>
        <w:tblW w:w="918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15"/>
        <w:gridCol w:w="495"/>
        <w:gridCol w:w="540"/>
        <w:gridCol w:w="952"/>
        <w:gridCol w:w="8"/>
        <w:gridCol w:w="135"/>
        <w:gridCol w:w="1058"/>
        <w:gridCol w:w="283"/>
        <w:gridCol w:w="851"/>
        <w:gridCol w:w="283"/>
        <w:gridCol w:w="426"/>
        <w:gridCol w:w="425"/>
        <w:gridCol w:w="283"/>
        <w:gridCol w:w="709"/>
        <w:gridCol w:w="1667"/>
      </w:tblGrid>
      <w:tr w:rsidR="000847E4" w:rsidRPr="00B50E9C" w14:paraId="5B31B179" w14:textId="77777777">
        <w:trPr>
          <w:trHeight w:val="609"/>
        </w:trPr>
        <w:tc>
          <w:tcPr>
            <w:tcW w:w="9180" w:type="dxa"/>
            <w:gridSpan w:val="1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26581D0" w14:textId="77777777" w:rsidR="000847E4" w:rsidRPr="00B50E9C" w:rsidRDefault="00173E52">
            <w:pPr>
              <w:rPr>
                <w:rFonts w:ascii="宋体" w:hAnsi="宋体"/>
                <w:b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 xml:space="preserve">项目名称：XXX </w:t>
            </w:r>
            <w:proofErr w:type="spellStart"/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XXX</w:t>
            </w:r>
            <w:proofErr w:type="spellEnd"/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项目</w:t>
            </w:r>
          </w:p>
        </w:tc>
      </w:tr>
      <w:tr w:rsidR="006160A6" w:rsidRPr="00B50E9C" w14:paraId="521105DF" w14:textId="77777777">
        <w:trPr>
          <w:trHeight w:val="609"/>
        </w:trPr>
        <w:tc>
          <w:tcPr>
            <w:tcW w:w="9180" w:type="dxa"/>
            <w:gridSpan w:val="1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C12306D" w14:textId="77777777" w:rsidR="006160A6" w:rsidRDefault="006160A6">
            <w:pPr>
              <w:rPr>
                <w:rFonts w:ascii="宋体" w:hAnsi="宋体"/>
                <w:b/>
                <w:sz w:val="24"/>
                <w:szCs w:val="24"/>
              </w:rPr>
            </w:pPr>
            <w:commentRangeStart w:id="0"/>
            <w:r>
              <w:rPr>
                <w:rFonts w:ascii="宋体" w:hAnsi="宋体" w:hint="eastAsia"/>
                <w:b/>
                <w:sz w:val="24"/>
                <w:szCs w:val="24"/>
              </w:rPr>
              <w:t>合同名称：</w:t>
            </w:r>
            <w:commentRangeEnd w:id="0"/>
            <w:r>
              <w:rPr>
                <w:rStyle w:val="aa"/>
              </w:rPr>
              <w:commentReference w:id="0"/>
            </w:r>
          </w:p>
          <w:p w14:paraId="42FC26D3" w14:textId="77777777" w:rsidR="006160A6" w:rsidRDefault="006160A6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合同编号：</w:t>
            </w:r>
          </w:p>
          <w:p w14:paraId="5DA9B1A6" w14:textId="48802C04" w:rsidR="008D7DDA" w:rsidRPr="00B50E9C" w:rsidRDefault="008D7DDA">
            <w:pPr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签约时间：</w:t>
            </w:r>
          </w:p>
        </w:tc>
      </w:tr>
      <w:tr w:rsidR="000847E4" w:rsidRPr="00B50E9C" w14:paraId="664039D5" w14:textId="77777777"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1C724F8B" w14:textId="77777777" w:rsidR="000847E4" w:rsidRPr="00B50E9C" w:rsidRDefault="00173E52">
            <w:pPr>
              <w:rPr>
                <w:rFonts w:ascii="宋体" w:hAnsi="宋体"/>
                <w:bCs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 xml:space="preserve">申请人：xxx　</w:t>
            </w:r>
          </w:p>
          <w:p w14:paraId="68624024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部门（公司）：xxx                        联系电话：</w:t>
            </w:r>
          </w:p>
          <w:p w14:paraId="1C438B35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申请日期(年/月/日)：</w:t>
            </w:r>
            <w:r w:rsidRPr="00B50E9C">
              <w:rPr>
                <w:rFonts w:ascii="宋体" w:hAnsi="宋体"/>
                <w:sz w:val="24"/>
                <w:szCs w:val="24"/>
              </w:rPr>
              <w:t>YYYY/MM/DD</w:t>
            </w:r>
            <w:r w:rsidRPr="00B50E9C">
              <w:rPr>
                <w:rFonts w:ascii="宋体" w:hAnsi="宋体" w:hint="eastAsia"/>
                <w:sz w:val="24"/>
                <w:szCs w:val="24"/>
              </w:rPr>
              <w:t xml:space="preserve">　　 </w:t>
            </w:r>
          </w:p>
        </w:tc>
      </w:tr>
      <w:tr w:rsidR="000847E4" w:rsidRPr="00B50E9C" w14:paraId="052F73CC" w14:textId="77777777"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48F78874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申请变更内容</w:t>
            </w:r>
            <w:r w:rsidRPr="00B50E9C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5B3AAF71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sz w:val="24"/>
                <w:szCs w:val="24"/>
              </w:rPr>
              <w:t>描述变更的主要内容。需要</w:t>
            </w:r>
            <w:proofErr w:type="gramStart"/>
            <w:r w:rsidRPr="00B50E9C">
              <w:rPr>
                <w:rFonts w:ascii="宋体" w:hAnsi="宋体" w:hint="eastAsia"/>
                <w:sz w:val="24"/>
                <w:szCs w:val="24"/>
              </w:rPr>
              <w:t>附具体</w:t>
            </w:r>
            <w:proofErr w:type="gramEnd"/>
            <w:r w:rsidRPr="00B50E9C">
              <w:rPr>
                <w:rFonts w:ascii="宋体" w:hAnsi="宋体" w:hint="eastAsia"/>
                <w:sz w:val="24"/>
                <w:szCs w:val="24"/>
              </w:rPr>
              <w:t>的需求描述及方案分析文档。</w:t>
            </w:r>
          </w:p>
          <w:p w14:paraId="75697211" w14:textId="77777777" w:rsidR="000847E4" w:rsidRPr="00B50E9C" w:rsidRDefault="000847E4">
            <w:pPr>
              <w:rPr>
                <w:rFonts w:ascii="宋体" w:hAnsi="宋体"/>
                <w:sz w:val="24"/>
                <w:szCs w:val="24"/>
              </w:rPr>
            </w:pPr>
          </w:p>
          <w:p w14:paraId="6949E538" w14:textId="77777777" w:rsidR="000847E4" w:rsidRPr="00B50E9C" w:rsidRDefault="000847E4">
            <w:pPr>
              <w:rPr>
                <w:rFonts w:ascii="宋体" w:hAnsi="宋体"/>
                <w:sz w:val="24"/>
                <w:szCs w:val="24"/>
              </w:rPr>
            </w:pPr>
          </w:p>
          <w:p w14:paraId="52EB76AD" w14:textId="77777777" w:rsidR="000847E4" w:rsidRPr="00B50E9C" w:rsidRDefault="000847E4">
            <w:pPr>
              <w:rPr>
                <w:rFonts w:ascii="宋体" w:hAnsi="宋体"/>
                <w:sz w:val="24"/>
                <w:szCs w:val="24"/>
              </w:rPr>
            </w:pPr>
          </w:p>
          <w:p w14:paraId="2E34A2D1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sz w:val="24"/>
                <w:szCs w:val="24"/>
              </w:rPr>
              <w:t xml:space="preserve">                                                           申请人签名:</w:t>
            </w:r>
          </w:p>
          <w:p w14:paraId="3456E8D8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sz w:val="24"/>
                <w:szCs w:val="24"/>
              </w:rPr>
              <w:t xml:space="preserve">                                                           日      期:</w:t>
            </w:r>
          </w:p>
        </w:tc>
      </w:tr>
      <w:tr w:rsidR="000847E4" w:rsidRPr="00B50E9C" w14:paraId="46B446BA" w14:textId="77777777">
        <w:trPr>
          <w:trHeight w:val="975"/>
        </w:trPr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087A1DF9" w14:textId="77777777" w:rsidR="000847E4" w:rsidRPr="00B50E9C" w:rsidRDefault="00173E52">
            <w:pPr>
              <w:pStyle w:val="Outline2"/>
              <w:spacing w:before="0" w:after="0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napToGrid/>
                <w:sz w:val="24"/>
                <w:szCs w:val="24"/>
                <w:lang w:eastAsia="zh-CN"/>
              </w:rPr>
              <w:t>申请变更原因：</w:t>
            </w:r>
          </w:p>
          <w:p w14:paraId="4FDC8A29" w14:textId="77777777" w:rsidR="000847E4" w:rsidRPr="00B50E9C" w:rsidRDefault="000847E4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AAD2348" w14:textId="77777777" w:rsidR="000847E4" w:rsidRPr="00B50E9C" w:rsidRDefault="000847E4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F2F5992" w14:textId="77777777" w:rsidR="000847E4" w:rsidRPr="00B50E9C" w:rsidRDefault="000847E4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68C1CC5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                                                          </w:t>
            </w:r>
            <w:r w:rsidRPr="00B50E9C">
              <w:rPr>
                <w:rFonts w:ascii="宋体" w:hAnsi="宋体" w:hint="eastAsia"/>
                <w:sz w:val="24"/>
                <w:szCs w:val="24"/>
              </w:rPr>
              <w:t>申请人签名:</w:t>
            </w:r>
          </w:p>
          <w:p w14:paraId="1838662B" w14:textId="77777777" w:rsidR="000847E4" w:rsidRPr="00B50E9C" w:rsidRDefault="00173E52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sz w:val="24"/>
                <w:szCs w:val="24"/>
              </w:rPr>
              <w:t xml:space="preserve">                                                           日      期:</w:t>
            </w:r>
          </w:p>
        </w:tc>
      </w:tr>
      <w:tr w:rsidR="000847E4" w:rsidRPr="00B50E9C" w14:paraId="22080F50" w14:textId="77777777">
        <w:trPr>
          <w:trHeight w:val="921"/>
        </w:trPr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0D0A35E0" w14:textId="77777777" w:rsidR="000847E4" w:rsidRPr="00B50E9C" w:rsidRDefault="00173E52">
            <w:pPr>
              <w:spacing w:line="240" w:lineRule="atLeast"/>
              <w:jc w:val="left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B50E9C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申请部门领导意见：</w:t>
            </w:r>
          </w:p>
          <w:p w14:paraId="5BC17FDB" w14:textId="77777777" w:rsidR="000847E4" w:rsidRPr="00B50E9C" w:rsidRDefault="000847E4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2952D837" w14:textId="77777777" w:rsidR="000847E4" w:rsidRPr="00B50E9C" w:rsidRDefault="000847E4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A3D7FC8" w14:textId="77777777" w:rsidR="000847E4" w:rsidRPr="00B50E9C" w:rsidRDefault="000847E4">
            <w:pPr>
              <w:spacing w:line="240" w:lineRule="atLeas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45C18A3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                                                          </w:t>
            </w:r>
            <w:r w:rsidRPr="00B50E9C">
              <w:rPr>
                <w:rFonts w:ascii="宋体" w:hAnsi="宋体" w:hint="eastAsia"/>
                <w:sz w:val="24"/>
                <w:szCs w:val="24"/>
              </w:rPr>
              <w:t>申请人签名:</w:t>
            </w:r>
          </w:p>
          <w:p w14:paraId="6C29FE27" w14:textId="77777777" w:rsidR="000847E4" w:rsidRPr="00B50E9C" w:rsidRDefault="00173E52">
            <w:pPr>
              <w:spacing w:line="240" w:lineRule="atLeast"/>
              <w:jc w:val="left"/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sz w:val="24"/>
                <w:szCs w:val="24"/>
              </w:rPr>
              <w:t xml:space="preserve">                                                           日      期:</w:t>
            </w:r>
          </w:p>
        </w:tc>
      </w:tr>
      <w:tr w:rsidR="000847E4" w:rsidRPr="00B50E9C" w14:paraId="7B3E242E" w14:textId="77777777">
        <w:trPr>
          <w:trHeight w:val="528"/>
        </w:trPr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2A402E54" w14:textId="77777777" w:rsidR="000847E4" w:rsidRPr="00B50E9C" w:rsidRDefault="00173E52">
            <w:pPr>
              <w:rPr>
                <w:rFonts w:ascii="宋体" w:hAnsi="宋体"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bCs/>
                <w:sz w:val="24"/>
                <w:szCs w:val="24"/>
              </w:rPr>
              <w:t>变更对本项目的影响评估</w:t>
            </w:r>
            <w:r w:rsidRPr="00B50E9C">
              <w:rPr>
                <w:rFonts w:ascii="宋体" w:hAnsi="宋体"/>
                <w:b/>
                <w:bCs/>
                <w:sz w:val="24"/>
                <w:szCs w:val="24"/>
              </w:rPr>
              <w:t>:</w:t>
            </w:r>
            <w:r w:rsidRPr="00B50E9C">
              <w:rPr>
                <w:rFonts w:ascii="宋体" w:hAnsi="宋体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Pr="00B50E9C">
              <w:rPr>
                <w:rFonts w:ascii="宋体" w:hAnsi="宋体" w:hint="eastAsia"/>
                <w:b/>
                <w:bCs/>
                <w:i/>
                <w:sz w:val="24"/>
                <w:szCs w:val="24"/>
              </w:rPr>
              <w:t>（</w:t>
            </w:r>
            <w:r w:rsidRPr="00B50E9C">
              <w:rPr>
                <w:rFonts w:ascii="宋体" w:hAnsi="宋体" w:hint="eastAsia"/>
                <w:b/>
                <w:i/>
                <w:sz w:val="24"/>
                <w:szCs w:val="24"/>
              </w:rPr>
              <w:t>描述对项目在实施范围、进度、人力资源、交付件等方面的影响，</w:t>
            </w:r>
            <w:r w:rsidRPr="00B50E9C">
              <w:rPr>
                <w:rFonts w:ascii="宋体" w:hAnsi="宋体" w:hint="eastAsia"/>
                <w:b/>
                <w:i/>
                <w:color w:val="FF0000"/>
                <w:sz w:val="24"/>
                <w:szCs w:val="24"/>
              </w:rPr>
              <w:t>并提出具体工作量、成本新增估算。）</w:t>
            </w:r>
          </w:p>
        </w:tc>
      </w:tr>
      <w:tr w:rsidR="000847E4" w:rsidRPr="00B50E9C" w14:paraId="62DCDA91" w14:textId="77777777">
        <w:trPr>
          <w:trHeight w:val="345"/>
        </w:trPr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19FEE67C" w14:textId="77777777" w:rsidR="000847E4" w:rsidRPr="00B50E9C" w:rsidRDefault="00173E52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变更类别：</w:t>
            </w:r>
          </w:p>
        </w:tc>
      </w:tr>
      <w:tr w:rsidR="000847E4" w:rsidRPr="00B50E9C" w14:paraId="6D66C096" w14:textId="77777777">
        <w:trPr>
          <w:trHeight w:val="554"/>
        </w:trPr>
        <w:tc>
          <w:tcPr>
            <w:tcW w:w="1050" w:type="dxa"/>
            <w:tcBorders>
              <w:left w:val="double" w:sz="4" w:space="0" w:color="auto"/>
              <w:right w:val="single" w:sz="4" w:space="0" w:color="auto"/>
            </w:tcBorders>
          </w:tcPr>
          <w:p w14:paraId="4DB9DD5E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新业务</w:t>
            </w:r>
          </w:p>
          <w:p w14:paraId="6E6E402E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需求</w:t>
            </w:r>
          </w:p>
        </w:tc>
        <w:tc>
          <w:tcPr>
            <w:tcW w:w="105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6A1072B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方案变更</w:t>
            </w:r>
          </w:p>
        </w:tc>
        <w:tc>
          <w:tcPr>
            <w:tcW w:w="109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A9CCA2C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人员变更</w:t>
            </w:r>
          </w:p>
        </w:tc>
        <w:tc>
          <w:tcPr>
            <w:tcW w:w="1058" w:type="dxa"/>
            <w:tcBorders>
              <w:left w:val="single" w:sz="4" w:space="0" w:color="auto"/>
              <w:right w:val="single" w:sz="4" w:space="0" w:color="auto"/>
            </w:tcBorders>
          </w:tcPr>
          <w:p w14:paraId="2C04D3C0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bCs w:val="0"/>
                <w:snapToGrid/>
                <w:sz w:val="24"/>
                <w:szCs w:val="24"/>
                <w:lang w:eastAsia="zh-CN"/>
              </w:rPr>
              <w:t>接口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3C3774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bCs w:val="0"/>
                <w:snapToGrid/>
                <w:sz w:val="24"/>
                <w:szCs w:val="24"/>
                <w:lang w:eastAsia="zh-CN"/>
              </w:rPr>
              <w:t>报表</w:t>
            </w:r>
            <w:proofErr w:type="gramStart"/>
            <w:r w:rsidRPr="00B50E9C">
              <w:rPr>
                <w:rFonts w:ascii="宋体" w:hAnsi="宋体" w:hint="eastAsia"/>
                <w:bCs w:val="0"/>
                <w:snapToGrid/>
                <w:sz w:val="24"/>
                <w:szCs w:val="24"/>
                <w:lang w:eastAsia="zh-CN"/>
              </w:rPr>
              <w:t>和</w:t>
            </w:r>
            <w:proofErr w:type="gramEnd"/>
          </w:p>
          <w:p w14:paraId="31283AA7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bCs w:val="0"/>
                <w:snapToGrid/>
                <w:sz w:val="24"/>
                <w:szCs w:val="24"/>
                <w:lang w:eastAsia="zh-CN"/>
              </w:rPr>
              <w:t>表单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F5EE684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bCs w:val="0"/>
                <w:snapToGrid/>
                <w:sz w:val="24"/>
                <w:szCs w:val="24"/>
                <w:lang w:eastAsia="zh-CN"/>
              </w:rPr>
              <w:t>计划调整</w:t>
            </w:r>
          </w:p>
        </w:tc>
        <w:tc>
          <w:tcPr>
            <w:tcW w:w="2659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14:paraId="26BE4B98" w14:textId="77777777" w:rsidR="000847E4" w:rsidRPr="00B50E9C" w:rsidRDefault="00173E52">
            <w:pPr>
              <w:pStyle w:val="Outline2"/>
              <w:spacing w:before="0" w:after="0"/>
              <w:ind w:firstLineChars="100" w:firstLine="241"/>
              <w:jc w:val="center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napToGrid/>
                <w:sz w:val="24"/>
                <w:szCs w:val="24"/>
                <w:lang w:eastAsia="zh-CN"/>
              </w:rPr>
              <w:t>其它</w:t>
            </w:r>
          </w:p>
        </w:tc>
      </w:tr>
      <w:tr w:rsidR="000847E4" w:rsidRPr="00B50E9C" w14:paraId="3CC1D33B" w14:textId="77777777">
        <w:trPr>
          <w:trHeight w:val="367"/>
        </w:trPr>
        <w:tc>
          <w:tcPr>
            <w:tcW w:w="1050" w:type="dxa"/>
            <w:tcBorders>
              <w:left w:val="double" w:sz="4" w:space="0" w:color="auto"/>
              <w:right w:val="single" w:sz="4" w:space="0" w:color="auto"/>
            </w:tcBorders>
          </w:tcPr>
          <w:p w14:paraId="19F72771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05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9B0D1B9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09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F6A7E79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058" w:type="dxa"/>
            <w:tcBorders>
              <w:left w:val="single" w:sz="4" w:space="0" w:color="auto"/>
              <w:right w:val="single" w:sz="4" w:space="0" w:color="auto"/>
            </w:tcBorders>
          </w:tcPr>
          <w:p w14:paraId="4382C0BF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294298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BEC8793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4"/>
                <w:szCs w:val="24"/>
                <w:lang w:eastAsia="zh-CN"/>
              </w:rPr>
            </w:pPr>
          </w:p>
        </w:tc>
        <w:tc>
          <w:tcPr>
            <w:tcW w:w="2659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14:paraId="6C1A01BE" w14:textId="77777777" w:rsidR="000847E4" w:rsidRPr="00B50E9C" w:rsidRDefault="000847E4">
            <w:pPr>
              <w:pStyle w:val="Outline2"/>
              <w:spacing w:before="0" w:after="0"/>
              <w:ind w:firstLineChars="100" w:firstLine="241"/>
              <w:jc w:val="center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</w:p>
        </w:tc>
      </w:tr>
      <w:tr w:rsidR="000847E4" w:rsidRPr="00B50E9C" w14:paraId="5EC11797" w14:textId="77777777"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72D145FD" w14:textId="77777777" w:rsidR="000847E4" w:rsidRPr="00B50E9C" w:rsidRDefault="00173E52">
            <w:pPr>
              <w:rPr>
                <w:rFonts w:ascii="宋体" w:hAnsi="宋体"/>
                <w:b/>
                <w:sz w:val="24"/>
                <w:szCs w:val="24"/>
              </w:rPr>
            </w:pPr>
            <w:r w:rsidRPr="00B50E9C">
              <w:rPr>
                <w:rFonts w:ascii="宋体" w:hAnsi="宋体" w:hint="eastAsia"/>
                <w:b/>
                <w:sz w:val="24"/>
                <w:szCs w:val="24"/>
              </w:rPr>
              <w:t>变更内容描述及对相关部门和业务的影响：</w:t>
            </w:r>
          </w:p>
          <w:p w14:paraId="6176E6A8" w14:textId="77777777" w:rsidR="000847E4" w:rsidRPr="00B50E9C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</w:p>
          <w:p w14:paraId="297B9CAA" w14:textId="77777777" w:rsidR="000847E4" w:rsidRPr="00B50E9C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</w:p>
          <w:p w14:paraId="0635F33D" w14:textId="77777777" w:rsidR="000847E4" w:rsidRPr="00B50E9C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4"/>
                <w:szCs w:val="24"/>
                <w:lang w:eastAsia="zh-CN"/>
              </w:rPr>
            </w:pPr>
          </w:p>
        </w:tc>
      </w:tr>
      <w:tr w:rsidR="000847E4" w:rsidRPr="00B50E9C" w14:paraId="5BD61021" w14:textId="77777777"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</w:tcPr>
          <w:p w14:paraId="30B2F10B" w14:textId="77777777" w:rsidR="000847E4" w:rsidRPr="00B50E9C" w:rsidRDefault="00173E52">
            <w:pPr>
              <w:pStyle w:val="Outline2"/>
              <w:spacing w:before="0" w:after="0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新增工作量及成本评估</w:t>
            </w:r>
          </w:p>
        </w:tc>
      </w:tr>
      <w:tr w:rsidR="000847E4" w:rsidRPr="00B50E9C" w14:paraId="68E73016" w14:textId="77777777">
        <w:tc>
          <w:tcPr>
            <w:tcW w:w="1065" w:type="dxa"/>
            <w:gridSpan w:val="2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E35B9B9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序号</w:t>
            </w:r>
          </w:p>
        </w:tc>
        <w:tc>
          <w:tcPr>
            <w:tcW w:w="3471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2D216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变更内容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274B5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新增工作量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3E7A4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新增成本</w:t>
            </w:r>
          </w:p>
        </w:tc>
        <w:tc>
          <w:tcPr>
            <w:tcW w:w="237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4FA7F02" w14:textId="77777777" w:rsidR="000847E4" w:rsidRPr="00B50E9C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  <w:r w:rsidRPr="00B50E9C">
              <w:rPr>
                <w:rFonts w:ascii="宋体" w:hAnsi="宋体" w:hint="eastAsia"/>
                <w:sz w:val="24"/>
                <w:szCs w:val="24"/>
                <w:lang w:eastAsia="zh-CN"/>
              </w:rPr>
              <w:t>备注</w:t>
            </w:r>
          </w:p>
        </w:tc>
      </w:tr>
      <w:tr w:rsidR="000847E4" w:rsidRPr="00B50E9C" w14:paraId="254B4B86" w14:textId="77777777">
        <w:tc>
          <w:tcPr>
            <w:tcW w:w="1065" w:type="dxa"/>
            <w:gridSpan w:val="2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82CBD52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3471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B9E6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  <w:p w14:paraId="21536E7E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2AB9F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EB00D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237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2F4D2E4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</w:tr>
      <w:tr w:rsidR="000847E4" w:rsidRPr="00B50E9C" w14:paraId="0E5207AB" w14:textId="77777777">
        <w:tc>
          <w:tcPr>
            <w:tcW w:w="1065" w:type="dxa"/>
            <w:gridSpan w:val="2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49D0D39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3471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130BB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  <w:p w14:paraId="3687346D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2FFCD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C633E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237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1882074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</w:tr>
      <w:tr w:rsidR="000847E4" w:rsidRPr="00B50E9C" w14:paraId="6E27AB36" w14:textId="77777777">
        <w:tc>
          <w:tcPr>
            <w:tcW w:w="1065" w:type="dxa"/>
            <w:gridSpan w:val="2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BFCD29B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3471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879F3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  <w:p w14:paraId="04DB19A7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3BBE3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BD15A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237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59B3406" w14:textId="77777777" w:rsidR="000847E4" w:rsidRPr="00B50E9C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</w:tr>
      <w:tr w:rsidR="000847E4" w14:paraId="197FB980" w14:textId="77777777" w:rsidTr="005252BB">
        <w:tc>
          <w:tcPr>
            <w:tcW w:w="1065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01914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合计：</w:t>
            </w:r>
          </w:p>
        </w:tc>
        <w:tc>
          <w:tcPr>
            <w:tcW w:w="3471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BB73" w14:textId="77777777" w:rsidR="000847E4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  <w:p w14:paraId="1DDA2AE9" w14:textId="77777777" w:rsidR="000847E4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7FD" w14:textId="77777777" w:rsidR="000847E4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CA95A" w14:textId="77777777" w:rsidR="000847E4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2376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09D6BC" w14:textId="77777777" w:rsidR="000847E4" w:rsidRDefault="000847E4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5252BB" w14:paraId="6DE6F5D4" w14:textId="77777777" w:rsidTr="00F304F0">
        <w:tc>
          <w:tcPr>
            <w:tcW w:w="9180" w:type="dxa"/>
            <w:gridSpan w:val="1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4CE001C" w14:textId="13515F5E" w:rsidR="005252BB" w:rsidRDefault="005252BB" w:rsidP="005252BB">
            <w:pPr>
              <w:pStyle w:val="Outline2"/>
              <w:spacing w:before="0" w:after="0"/>
              <w:rPr>
                <w:rFonts w:ascii="宋体" w:hAnsi="宋体"/>
                <w:sz w:val="21"/>
                <w:szCs w:val="21"/>
                <w:lang w:eastAsia="zh-CN"/>
              </w:rPr>
            </w:pPr>
            <w:commentRangeStart w:id="1"/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新增工作量对项目交付周期的影响</w:t>
            </w:r>
            <w:commentRangeEnd w:id="1"/>
            <w:r>
              <w:rPr>
                <w:rStyle w:val="aa"/>
                <w:rFonts w:ascii="宋体" w:hAnsi="宋体"/>
                <w:b w:val="0"/>
                <w:bCs w:val="0"/>
                <w:snapToGrid/>
                <w:kern w:val="2"/>
                <w:lang w:eastAsia="zh-CN"/>
              </w:rPr>
              <w:commentReference w:id="1"/>
            </w:r>
          </w:p>
        </w:tc>
      </w:tr>
      <w:tr w:rsidR="005252BB" w14:paraId="0F9F3E99" w14:textId="77777777" w:rsidTr="005252BB">
        <w:trPr>
          <w:trHeight w:val="1475"/>
        </w:trPr>
        <w:tc>
          <w:tcPr>
            <w:tcW w:w="9180" w:type="dxa"/>
            <w:gridSpan w:val="1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4DF8FE0" w14:textId="77777777" w:rsidR="005252BB" w:rsidRDefault="005252BB" w:rsidP="005252BB">
            <w:pPr>
              <w:pStyle w:val="Outline2"/>
              <w:spacing w:before="0" w:after="0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</w:p>
        </w:tc>
      </w:tr>
      <w:tr w:rsidR="000847E4" w14:paraId="0901A6E2" w14:textId="77777777" w:rsidTr="005252BB">
        <w:tc>
          <w:tcPr>
            <w:tcW w:w="9180" w:type="dxa"/>
            <w:gridSpan w:val="16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3FC16C0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 xml:space="preserve">顾问签名:           日期:               </w:t>
            </w:r>
          </w:p>
        </w:tc>
      </w:tr>
      <w:tr w:rsidR="000847E4" w14:paraId="0A360DE1" w14:textId="77777777"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F6BEB7E" w14:textId="77777777" w:rsidR="000847E4" w:rsidRDefault="00173E52">
            <w:pPr>
              <w:pStyle w:val="Outline2"/>
              <w:spacing w:before="0" w:after="0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变更审批意见</w:t>
            </w:r>
          </w:p>
        </w:tc>
      </w:tr>
      <w:tr w:rsidR="000847E4" w14:paraId="7D5609BA" w14:textId="77777777">
        <w:trPr>
          <w:trHeight w:val="419"/>
        </w:trPr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6BF20B1" w14:textId="77777777" w:rsidR="000847E4" w:rsidRDefault="00173E52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A</w:t>
            </w:r>
            <w:r>
              <w:rPr>
                <w:rFonts w:ascii="宋体" w:hAnsi="宋体"/>
                <w:snapToGrid/>
                <w:sz w:val="21"/>
                <w:szCs w:val="21"/>
                <w:lang w:eastAsia="zh-CN"/>
              </w:rPr>
              <w:t>)</w:t>
            </w: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 xml:space="preserve"> 甲方项目经理的意见</w:t>
            </w:r>
          </w:p>
        </w:tc>
      </w:tr>
      <w:tr w:rsidR="000847E4" w14:paraId="08F2B239" w14:textId="77777777">
        <w:trPr>
          <w:trHeight w:val="419"/>
        </w:trPr>
        <w:tc>
          <w:tcPr>
            <w:tcW w:w="1560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C02632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bCs w:val="0"/>
                <w:snapToGrid/>
                <w:sz w:val="21"/>
                <w:szCs w:val="21"/>
                <w:lang w:eastAsia="zh-CN"/>
              </w:rPr>
              <w:t>批准</w:t>
            </w:r>
          </w:p>
        </w:tc>
        <w:tc>
          <w:tcPr>
            <w:tcW w:w="15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62F4C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bCs w:val="0"/>
                <w:snapToGrid/>
                <w:sz w:val="21"/>
                <w:szCs w:val="21"/>
                <w:lang w:eastAsia="zh-CN"/>
              </w:rPr>
              <w:t>拒绝</w:t>
            </w:r>
          </w:p>
        </w:tc>
        <w:tc>
          <w:tcPr>
            <w:tcW w:w="14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135FF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宋体" w:hAnsi="宋体" w:hint="eastAsia"/>
                <w:bCs w:val="0"/>
                <w:snapToGrid/>
                <w:sz w:val="21"/>
                <w:szCs w:val="21"/>
                <w:lang w:eastAsia="zh-CN"/>
              </w:rPr>
              <w:t>待议</w:t>
            </w:r>
            <w:proofErr w:type="gramEnd"/>
          </w:p>
        </w:tc>
        <w:tc>
          <w:tcPr>
            <w:tcW w:w="156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16B1A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理由说明</w:t>
            </w: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69AD7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签名</w:t>
            </w:r>
          </w:p>
        </w:tc>
        <w:tc>
          <w:tcPr>
            <w:tcW w:w="166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3AEEE24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时间</w:t>
            </w:r>
          </w:p>
        </w:tc>
      </w:tr>
      <w:tr w:rsidR="000847E4" w14:paraId="05F93875" w14:textId="77777777">
        <w:trPr>
          <w:trHeight w:val="419"/>
        </w:trPr>
        <w:tc>
          <w:tcPr>
            <w:tcW w:w="1560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1ABF1B2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5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43453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4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814E4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64645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29DEE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66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1B19DA3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</w:tr>
      <w:tr w:rsidR="000847E4" w14:paraId="667C724E" w14:textId="77777777">
        <w:tc>
          <w:tcPr>
            <w:tcW w:w="9180" w:type="dxa"/>
            <w:gridSpan w:val="16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4F7837F" w14:textId="77777777" w:rsidR="000847E4" w:rsidRDefault="00173E52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B) 乙方项目经理的意见</w:t>
            </w:r>
          </w:p>
        </w:tc>
      </w:tr>
      <w:tr w:rsidR="000847E4" w14:paraId="021D6B08" w14:textId="77777777">
        <w:trPr>
          <w:trHeight w:val="442"/>
        </w:trPr>
        <w:tc>
          <w:tcPr>
            <w:tcW w:w="1560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3A0C00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bCs w:val="0"/>
                <w:snapToGrid/>
                <w:sz w:val="21"/>
                <w:szCs w:val="21"/>
                <w:lang w:eastAsia="zh-CN"/>
              </w:rPr>
              <w:t>批准</w:t>
            </w:r>
          </w:p>
        </w:tc>
        <w:tc>
          <w:tcPr>
            <w:tcW w:w="14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EB4AE6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bCs w:val="0"/>
                <w:snapToGrid/>
                <w:sz w:val="21"/>
                <w:szCs w:val="21"/>
                <w:lang w:eastAsia="zh-CN"/>
              </w:rPr>
              <w:t>拒绝</w:t>
            </w:r>
          </w:p>
        </w:tc>
        <w:tc>
          <w:tcPr>
            <w:tcW w:w="14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5066F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宋体" w:hAnsi="宋体" w:hint="eastAsia"/>
                <w:bCs w:val="0"/>
                <w:snapToGrid/>
                <w:sz w:val="21"/>
                <w:szCs w:val="21"/>
                <w:lang w:eastAsia="zh-CN"/>
              </w:rPr>
              <w:t>待议</w:t>
            </w:r>
            <w:proofErr w:type="gramEnd"/>
          </w:p>
        </w:tc>
        <w:tc>
          <w:tcPr>
            <w:tcW w:w="156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4C8F6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bCs w:val="0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理由说明</w:t>
            </w: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E553E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签名</w:t>
            </w:r>
          </w:p>
        </w:tc>
        <w:tc>
          <w:tcPr>
            <w:tcW w:w="166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9A8F721" w14:textId="77777777" w:rsidR="000847E4" w:rsidRDefault="00173E52">
            <w:pPr>
              <w:pStyle w:val="Outline2"/>
              <w:spacing w:before="0" w:after="0"/>
              <w:jc w:val="center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napToGrid/>
                <w:sz w:val="21"/>
                <w:szCs w:val="21"/>
                <w:lang w:eastAsia="zh-CN"/>
              </w:rPr>
              <w:t>时间</w:t>
            </w:r>
          </w:p>
        </w:tc>
      </w:tr>
      <w:tr w:rsidR="000847E4" w14:paraId="2C22549C" w14:textId="77777777">
        <w:trPr>
          <w:trHeight w:val="461"/>
        </w:trPr>
        <w:tc>
          <w:tcPr>
            <w:tcW w:w="1560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D9FD4AB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4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AE77E5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4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A5985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9082D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B7D6A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  <w:tc>
          <w:tcPr>
            <w:tcW w:w="1667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FD727E4" w14:textId="77777777" w:rsidR="000847E4" w:rsidRDefault="000847E4">
            <w:pPr>
              <w:pStyle w:val="Outline2"/>
              <w:spacing w:before="0" w:after="0"/>
              <w:rPr>
                <w:rFonts w:ascii="宋体" w:hAnsi="宋体"/>
                <w:snapToGrid/>
                <w:sz w:val="21"/>
                <w:szCs w:val="21"/>
                <w:lang w:eastAsia="zh-CN"/>
              </w:rPr>
            </w:pPr>
          </w:p>
        </w:tc>
      </w:tr>
    </w:tbl>
    <w:p w14:paraId="3C14A509" w14:textId="77777777" w:rsidR="00173E52" w:rsidRDefault="00173E52"/>
    <w:sectPr w:rsidR="00173E52">
      <w:headerReference w:type="default" r:id="rId10"/>
      <w:footerReference w:type="default" r:id="rId11"/>
      <w:pgSz w:w="11906" w:h="16838"/>
      <w:pgMar w:top="1440" w:right="1418" w:bottom="1440" w:left="1418" w:header="1100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5:16:00Z" w:initials="法审h">
    <w:p w14:paraId="4E41F11A" w14:textId="52AD19F4" w:rsidR="00A35D58" w:rsidRDefault="006160A6" w:rsidP="00A35D58">
      <w:pPr>
        <w:pStyle w:val="ab"/>
      </w:pPr>
      <w:r>
        <w:rPr>
          <w:rStyle w:val="aa"/>
        </w:rPr>
        <w:annotationRef/>
      </w:r>
      <w:r w:rsidR="00A35D58">
        <w:rPr>
          <w:rFonts w:hint="eastAsia"/>
        </w:rPr>
        <w:t>1</w:t>
      </w:r>
      <w:r w:rsidR="00A35D58">
        <w:rPr>
          <w:rFonts w:hint="eastAsia"/>
        </w:rPr>
        <w:t>、</w:t>
      </w:r>
      <w:r w:rsidR="005252BB">
        <w:rPr>
          <w:rFonts w:hint="eastAsia"/>
        </w:rPr>
        <w:t>合同名称</w:t>
      </w:r>
      <w:r w:rsidR="00A35D58">
        <w:rPr>
          <w:rFonts w:hint="eastAsia"/>
        </w:rPr>
        <w:t>请注意与合同首页实际名称保持一致</w:t>
      </w:r>
    </w:p>
    <w:p w14:paraId="58446809" w14:textId="3F849DB6" w:rsidR="006160A6" w:rsidRDefault="00A35D58" w:rsidP="00A35D58">
      <w:pPr>
        <w:pStyle w:val="ab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5252BB">
        <w:rPr>
          <w:rFonts w:hint="eastAsia"/>
        </w:rPr>
        <w:t>签约时间</w:t>
      </w:r>
      <w:r>
        <w:rPr>
          <w:rFonts w:hint="eastAsia"/>
        </w:rPr>
        <w:t>以合同上明确写明的签约时间为准，如合同上没有明确合同签约时间，以最后一方签字盖章时间为签约时间</w:t>
      </w:r>
    </w:p>
  </w:comment>
  <w:comment w:id="1" w:author="kingdee" w:date="2023-03-01T10:08:00Z" w:initials="k">
    <w:p w14:paraId="09DDAA2E" w14:textId="77777777" w:rsidR="005252BB" w:rsidRDefault="005252BB" w:rsidP="005252B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除了对工作量、费用等影响外，对交付期限有影响的（尤其是客户合同明确限定了具体交付期限的），需要写清楚交付期限的变更，避免套用原交付期限导致交期违约</w:t>
      </w:r>
    </w:p>
    <w:p w14:paraId="17D65731" w14:textId="77777777" w:rsidR="005252BB" w:rsidRPr="00651FD9" w:rsidRDefault="005252BB" w:rsidP="005252BB">
      <w:pPr>
        <w:pStyle w:val="ab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446809" w15:done="0"/>
  <w15:commentEx w15:paraId="17D657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B04F" w16cex:dateUtc="2023-02-22T07:16:00Z"/>
  <w16cex:commentExtensible w16cex:durableId="27A9A2A3" w16cex:dateUtc="2023-03-01T0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446809" w16cid:durableId="27A0B04F"/>
  <w16cid:commentId w16cid:paraId="17D65731" w16cid:durableId="27A9A2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F5989" w14:textId="77777777" w:rsidR="00847501" w:rsidRDefault="00847501">
      <w:r>
        <w:separator/>
      </w:r>
    </w:p>
  </w:endnote>
  <w:endnote w:type="continuationSeparator" w:id="0">
    <w:p w14:paraId="12FAE9DD" w14:textId="77777777" w:rsidR="00847501" w:rsidRDefault="00847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890283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108B711" w14:textId="77777777" w:rsidR="006A42F8" w:rsidRDefault="006A42F8" w:rsidP="006A42F8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63EB0F" w14:textId="77777777" w:rsidR="000847E4" w:rsidRDefault="000847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492C9" w14:textId="77777777" w:rsidR="00847501" w:rsidRDefault="00847501">
      <w:r>
        <w:separator/>
      </w:r>
    </w:p>
  </w:footnote>
  <w:footnote w:type="continuationSeparator" w:id="0">
    <w:p w14:paraId="4247572E" w14:textId="77777777" w:rsidR="00847501" w:rsidRDefault="00847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9CFA3" w14:textId="77777777" w:rsidR="000847E4" w:rsidRDefault="006A42F8">
    <w:pPr>
      <w:pStyle w:val="a6"/>
      <w:jc w:val="left"/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7E29BBD8" wp14:editId="22185A69">
          <wp:simplePos x="0" y="0"/>
          <wp:positionH relativeFrom="margin">
            <wp:posOffset>4427220</wp:posOffset>
          </wp:positionH>
          <wp:positionV relativeFrom="paragraph">
            <wp:posOffset>6985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3E52">
      <w:rPr>
        <w:rFonts w:hint="eastAsia"/>
      </w:rPr>
      <w:t xml:space="preserve"> </w:t>
    </w:r>
    <w:r>
      <w:rPr>
        <w:noProof/>
      </w:rPr>
      <mc:AlternateContent>
        <mc:Choice Requires="wps">
          <w:drawing>
            <wp:inline distT="0" distB="0" distL="0" distR="0" wp14:anchorId="1B513B40" wp14:editId="165AB635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CCC52" w14:textId="77777777" w:rsidR="006A42F8" w:rsidRPr="00E012C0" w:rsidRDefault="006A42F8" w:rsidP="006A42F8">
                          <w:pPr>
                            <w:pStyle w:val="a8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B513B40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310CCC52" w14:textId="77777777" w:rsidR="006A42F8" w:rsidRPr="00E012C0" w:rsidRDefault="006A42F8" w:rsidP="006A42F8">
                    <w:pPr>
                      <w:pStyle w:val="a8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 w:rsidR="00173E52">
      <w:rPr>
        <w:rFonts w:hint="eastAsia"/>
      </w:rPr>
      <w:t xml:space="preserve">                                                                                                                            </w:t>
    </w:r>
    <w:r w:rsidR="00173E52">
      <w:rPr>
        <w:rFonts w:hint="eastAsia"/>
        <w:sz w:val="16"/>
      </w:rPr>
      <w:t xml:space="preserve">                                                                           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  <w15:person w15:author="kingdee">
    <w15:presenceInfo w15:providerId="None" w15:userId="kingd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E5"/>
    <w:rsid w:val="00000014"/>
    <w:rsid w:val="0000131C"/>
    <w:rsid w:val="000118C6"/>
    <w:rsid w:val="00026DCF"/>
    <w:rsid w:val="00044BA8"/>
    <w:rsid w:val="00052C04"/>
    <w:rsid w:val="00075891"/>
    <w:rsid w:val="000847E4"/>
    <w:rsid w:val="0009122F"/>
    <w:rsid w:val="000938F6"/>
    <w:rsid w:val="000A2B49"/>
    <w:rsid w:val="000D1745"/>
    <w:rsid w:val="000D4BF1"/>
    <w:rsid w:val="000D5502"/>
    <w:rsid w:val="000E2820"/>
    <w:rsid w:val="000F29D5"/>
    <w:rsid w:val="000F38CB"/>
    <w:rsid w:val="001002EF"/>
    <w:rsid w:val="00105303"/>
    <w:rsid w:val="0013690F"/>
    <w:rsid w:val="0013725D"/>
    <w:rsid w:val="001378BE"/>
    <w:rsid w:val="00140D0D"/>
    <w:rsid w:val="00143679"/>
    <w:rsid w:val="00152E3F"/>
    <w:rsid w:val="00155F86"/>
    <w:rsid w:val="00164961"/>
    <w:rsid w:val="00171296"/>
    <w:rsid w:val="00172AB0"/>
    <w:rsid w:val="00173E52"/>
    <w:rsid w:val="00176B49"/>
    <w:rsid w:val="00185807"/>
    <w:rsid w:val="00186CA6"/>
    <w:rsid w:val="00190E9E"/>
    <w:rsid w:val="00196B30"/>
    <w:rsid w:val="001A26CE"/>
    <w:rsid w:val="001B1F5C"/>
    <w:rsid w:val="001B7E65"/>
    <w:rsid w:val="001C39A7"/>
    <w:rsid w:val="001C6235"/>
    <w:rsid w:val="001D6020"/>
    <w:rsid w:val="001E1758"/>
    <w:rsid w:val="00203AF2"/>
    <w:rsid w:val="0021223B"/>
    <w:rsid w:val="0021394E"/>
    <w:rsid w:val="0022793A"/>
    <w:rsid w:val="00234220"/>
    <w:rsid w:val="00242AA4"/>
    <w:rsid w:val="00253C63"/>
    <w:rsid w:val="002B79E6"/>
    <w:rsid w:val="002C1481"/>
    <w:rsid w:val="002C1B5D"/>
    <w:rsid w:val="002C76E5"/>
    <w:rsid w:val="002E4761"/>
    <w:rsid w:val="002E4E6E"/>
    <w:rsid w:val="002F01DA"/>
    <w:rsid w:val="00301349"/>
    <w:rsid w:val="00302FF2"/>
    <w:rsid w:val="003062DA"/>
    <w:rsid w:val="00324B22"/>
    <w:rsid w:val="0033553F"/>
    <w:rsid w:val="0034223C"/>
    <w:rsid w:val="00360F3D"/>
    <w:rsid w:val="0036153D"/>
    <w:rsid w:val="003745AB"/>
    <w:rsid w:val="00374C6B"/>
    <w:rsid w:val="00383932"/>
    <w:rsid w:val="003864FC"/>
    <w:rsid w:val="00386E32"/>
    <w:rsid w:val="00392A7A"/>
    <w:rsid w:val="003C3C9E"/>
    <w:rsid w:val="003C3DAF"/>
    <w:rsid w:val="003F6CFE"/>
    <w:rsid w:val="004349EF"/>
    <w:rsid w:val="004524C4"/>
    <w:rsid w:val="0045263F"/>
    <w:rsid w:val="00485B38"/>
    <w:rsid w:val="004C0674"/>
    <w:rsid w:val="004D5264"/>
    <w:rsid w:val="004D7348"/>
    <w:rsid w:val="004E00F6"/>
    <w:rsid w:val="004E4CDB"/>
    <w:rsid w:val="004E6A83"/>
    <w:rsid w:val="004F1CB1"/>
    <w:rsid w:val="004F23BE"/>
    <w:rsid w:val="005252BB"/>
    <w:rsid w:val="00527656"/>
    <w:rsid w:val="005304C2"/>
    <w:rsid w:val="005358C7"/>
    <w:rsid w:val="00540579"/>
    <w:rsid w:val="005414AD"/>
    <w:rsid w:val="00546F82"/>
    <w:rsid w:val="00556289"/>
    <w:rsid w:val="00563DF8"/>
    <w:rsid w:val="005908B7"/>
    <w:rsid w:val="00593AF0"/>
    <w:rsid w:val="005A698A"/>
    <w:rsid w:val="005A7A45"/>
    <w:rsid w:val="005B34C7"/>
    <w:rsid w:val="005E237A"/>
    <w:rsid w:val="005E5C4F"/>
    <w:rsid w:val="0060271F"/>
    <w:rsid w:val="006117B1"/>
    <w:rsid w:val="006160A6"/>
    <w:rsid w:val="00620136"/>
    <w:rsid w:val="00626396"/>
    <w:rsid w:val="00627FFC"/>
    <w:rsid w:val="00635600"/>
    <w:rsid w:val="00676BB2"/>
    <w:rsid w:val="0068643A"/>
    <w:rsid w:val="006931C0"/>
    <w:rsid w:val="0069536E"/>
    <w:rsid w:val="006A42F8"/>
    <w:rsid w:val="006C5BDD"/>
    <w:rsid w:val="006C6BC6"/>
    <w:rsid w:val="006D221A"/>
    <w:rsid w:val="006D7688"/>
    <w:rsid w:val="006F0A69"/>
    <w:rsid w:val="006F6D1A"/>
    <w:rsid w:val="00700E77"/>
    <w:rsid w:val="007152F3"/>
    <w:rsid w:val="007207D1"/>
    <w:rsid w:val="0072135B"/>
    <w:rsid w:val="007252BB"/>
    <w:rsid w:val="0073248E"/>
    <w:rsid w:val="007577F7"/>
    <w:rsid w:val="007C42D8"/>
    <w:rsid w:val="007E0F50"/>
    <w:rsid w:val="007E0F6A"/>
    <w:rsid w:val="007F3F1C"/>
    <w:rsid w:val="007F41C3"/>
    <w:rsid w:val="00803A3E"/>
    <w:rsid w:val="00824685"/>
    <w:rsid w:val="00847501"/>
    <w:rsid w:val="00851175"/>
    <w:rsid w:val="008524F2"/>
    <w:rsid w:val="00855B06"/>
    <w:rsid w:val="008807F5"/>
    <w:rsid w:val="00887514"/>
    <w:rsid w:val="00894FA7"/>
    <w:rsid w:val="008B1F01"/>
    <w:rsid w:val="008C03D7"/>
    <w:rsid w:val="008C31A4"/>
    <w:rsid w:val="008C6AB3"/>
    <w:rsid w:val="008D72E2"/>
    <w:rsid w:val="008D7DDA"/>
    <w:rsid w:val="008E7102"/>
    <w:rsid w:val="008E7539"/>
    <w:rsid w:val="008F529B"/>
    <w:rsid w:val="008F6272"/>
    <w:rsid w:val="00914A83"/>
    <w:rsid w:val="00916015"/>
    <w:rsid w:val="00930C09"/>
    <w:rsid w:val="00931F0B"/>
    <w:rsid w:val="00951E30"/>
    <w:rsid w:val="00952D98"/>
    <w:rsid w:val="009552E5"/>
    <w:rsid w:val="00984128"/>
    <w:rsid w:val="00990112"/>
    <w:rsid w:val="0099037B"/>
    <w:rsid w:val="00991392"/>
    <w:rsid w:val="009A55A5"/>
    <w:rsid w:val="009A6049"/>
    <w:rsid w:val="009C05F1"/>
    <w:rsid w:val="009E26F8"/>
    <w:rsid w:val="00A0567B"/>
    <w:rsid w:val="00A12FF5"/>
    <w:rsid w:val="00A25DEF"/>
    <w:rsid w:val="00A31490"/>
    <w:rsid w:val="00A35D58"/>
    <w:rsid w:val="00A47E95"/>
    <w:rsid w:val="00A56F15"/>
    <w:rsid w:val="00A94008"/>
    <w:rsid w:val="00AB47DA"/>
    <w:rsid w:val="00AC4B1D"/>
    <w:rsid w:val="00AC6EC7"/>
    <w:rsid w:val="00AC7266"/>
    <w:rsid w:val="00AF1D38"/>
    <w:rsid w:val="00AF3E70"/>
    <w:rsid w:val="00B10F78"/>
    <w:rsid w:val="00B203D4"/>
    <w:rsid w:val="00B238FD"/>
    <w:rsid w:val="00B50E9C"/>
    <w:rsid w:val="00B612B7"/>
    <w:rsid w:val="00B7713B"/>
    <w:rsid w:val="00BB34D9"/>
    <w:rsid w:val="00BF0508"/>
    <w:rsid w:val="00BF1763"/>
    <w:rsid w:val="00BF42EB"/>
    <w:rsid w:val="00BF518E"/>
    <w:rsid w:val="00C02627"/>
    <w:rsid w:val="00C04404"/>
    <w:rsid w:val="00C11ED5"/>
    <w:rsid w:val="00C16C8D"/>
    <w:rsid w:val="00C2126E"/>
    <w:rsid w:val="00C50BE9"/>
    <w:rsid w:val="00C54E63"/>
    <w:rsid w:val="00C55F33"/>
    <w:rsid w:val="00C6140C"/>
    <w:rsid w:val="00C86FA6"/>
    <w:rsid w:val="00C957C2"/>
    <w:rsid w:val="00CA768A"/>
    <w:rsid w:val="00CB1E42"/>
    <w:rsid w:val="00CB37A2"/>
    <w:rsid w:val="00CE4EAE"/>
    <w:rsid w:val="00CE56CC"/>
    <w:rsid w:val="00D06D2E"/>
    <w:rsid w:val="00D15E40"/>
    <w:rsid w:val="00D21B74"/>
    <w:rsid w:val="00D27979"/>
    <w:rsid w:val="00D33F9B"/>
    <w:rsid w:val="00D6192B"/>
    <w:rsid w:val="00D7757D"/>
    <w:rsid w:val="00D82017"/>
    <w:rsid w:val="00D926ED"/>
    <w:rsid w:val="00D97D72"/>
    <w:rsid w:val="00DB5B97"/>
    <w:rsid w:val="00DB62AA"/>
    <w:rsid w:val="00DF1E97"/>
    <w:rsid w:val="00E049BB"/>
    <w:rsid w:val="00E2408E"/>
    <w:rsid w:val="00E4092C"/>
    <w:rsid w:val="00E541E0"/>
    <w:rsid w:val="00E6634C"/>
    <w:rsid w:val="00E75E8B"/>
    <w:rsid w:val="00E83D60"/>
    <w:rsid w:val="00E859BD"/>
    <w:rsid w:val="00E914E7"/>
    <w:rsid w:val="00EC0569"/>
    <w:rsid w:val="00EC5726"/>
    <w:rsid w:val="00ED506D"/>
    <w:rsid w:val="00ED6EA6"/>
    <w:rsid w:val="00EE3153"/>
    <w:rsid w:val="00EE4536"/>
    <w:rsid w:val="00EF11BF"/>
    <w:rsid w:val="00F04633"/>
    <w:rsid w:val="00F14310"/>
    <w:rsid w:val="00F20690"/>
    <w:rsid w:val="00F2411D"/>
    <w:rsid w:val="00F31FA5"/>
    <w:rsid w:val="00F346B8"/>
    <w:rsid w:val="00F35D33"/>
    <w:rsid w:val="00F3749D"/>
    <w:rsid w:val="00F40912"/>
    <w:rsid w:val="00F45056"/>
    <w:rsid w:val="00F479FF"/>
    <w:rsid w:val="00F508C8"/>
    <w:rsid w:val="00F535CC"/>
    <w:rsid w:val="00F57741"/>
    <w:rsid w:val="00F67938"/>
    <w:rsid w:val="00F67CEA"/>
    <w:rsid w:val="00F73611"/>
    <w:rsid w:val="00F73F44"/>
    <w:rsid w:val="00F74AD0"/>
    <w:rsid w:val="00F9439F"/>
    <w:rsid w:val="00FA2B0E"/>
    <w:rsid w:val="00FB6116"/>
    <w:rsid w:val="00FC5FFF"/>
    <w:rsid w:val="4B02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43599"/>
  <w15:chartTrackingRefBased/>
  <w15:docId w15:val="{918FB1F2-EE8B-4D73-966C-85A375CC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HighlightedVariable">
    <w:name w:val="Highlighted Variable"/>
    <w:rPr>
      <w:rFonts w:ascii="宋体" w:eastAsia="宋体" w:hAnsi="宋体"/>
      <w:color w:val="0000FF"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customStyle="1" w:styleId="TableText">
    <w:name w:val="Table Text"/>
    <w:basedOn w:val="a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</w:rPr>
  </w:style>
  <w:style w:type="paragraph" w:customStyle="1" w:styleId="Char">
    <w:name w:val="Char"/>
    <w:basedOn w:val="a"/>
    <w:semiHidden/>
    <w:pPr>
      <w:spacing w:line="360" w:lineRule="auto"/>
    </w:pPr>
    <w:rPr>
      <w:rFonts w:ascii="宋体" w:hAnsi="宋体"/>
      <w:szCs w:val="24"/>
    </w:rPr>
  </w:style>
  <w:style w:type="paragraph" w:customStyle="1" w:styleId="Outline2">
    <w:name w:val="Outline 2"/>
    <w:basedOn w:val="a"/>
    <w:pPr>
      <w:widowControl/>
      <w:spacing w:before="144" w:after="144"/>
      <w:jc w:val="left"/>
    </w:pPr>
    <w:rPr>
      <w:b/>
      <w:bCs/>
      <w:snapToGrid w:val="0"/>
      <w:kern w:val="0"/>
      <w:sz w:val="28"/>
      <w:szCs w:val="28"/>
      <w:lang w:eastAsia="en-US"/>
    </w:rPr>
  </w:style>
  <w:style w:type="paragraph" w:styleId="a8">
    <w:name w:val="Normal (Web)"/>
    <w:basedOn w:val="a"/>
    <w:uiPriority w:val="99"/>
    <w:unhideWhenUsed/>
    <w:rsid w:val="001436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Revision"/>
    <w:hidden/>
    <w:uiPriority w:val="99"/>
    <w:unhideWhenUsed/>
    <w:rsid w:val="006160A6"/>
    <w:rPr>
      <w:kern w:val="2"/>
      <w:sz w:val="21"/>
    </w:rPr>
  </w:style>
  <w:style w:type="character" w:styleId="aa">
    <w:name w:val="annotation reference"/>
    <w:basedOn w:val="a0"/>
    <w:rsid w:val="006160A6"/>
    <w:rPr>
      <w:sz w:val="21"/>
      <w:szCs w:val="21"/>
    </w:rPr>
  </w:style>
  <w:style w:type="paragraph" w:styleId="ab">
    <w:name w:val="annotation text"/>
    <w:basedOn w:val="a"/>
    <w:link w:val="ac"/>
    <w:rsid w:val="006160A6"/>
    <w:pPr>
      <w:jc w:val="left"/>
    </w:pPr>
  </w:style>
  <w:style w:type="character" w:customStyle="1" w:styleId="ac">
    <w:name w:val="批注文字 字符"/>
    <w:basedOn w:val="a0"/>
    <w:link w:val="ab"/>
    <w:rsid w:val="006160A6"/>
    <w:rPr>
      <w:kern w:val="2"/>
      <w:sz w:val="21"/>
    </w:rPr>
  </w:style>
  <w:style w:type="paragraph" w:styleId="ad">
    <w:name w:val="annotation subject"/>
    <w:basedOn w:val="ab"/>
    <w:next w:val="ab"/>
    <w:link w:val="ae"/>
    <w:rsid w:val="006160A6"/>
    <w:rPr>
      <w:b/>
      <w:bCs/>
    </w:rPr>
  </w:style>
  <w:style w:type="character" w:customStyle="1" w:styleId="ae">
    <w:name w:val="批注主题 字符"/>
    <w:basedOn w:val="ac"/>
    <w:link w:val="ad"/>
    <w:rsid w:val="006160A6"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326;&#33777;ERP&#39033;&#30446;&#25991;&#25377;\0%20&#39033;&#30446;&#31649;&#29702;\&#21326;&#33777;&#39033;&#30446;&#27169;&#26495;\DM105-&#20250;&#35758;&#32426;&#35201;&#27169;&#26495;H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DM105-会议纪要模板HL.dot</Template>
  <TotalTime>9</TotalTime>
  <Pages>2</Pages>
  <Words>148</Words>
  <Characters>846</Characters>
  <Application>Microsoft Office Word</Application>
  <DocSecurity>0</DocSecurity>
  <Lines>7</Lines>
  <Paragraphs>1</Paragraphs>
  <ScaleCrop>false</ScaleCrop>
  <Company>IBM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weiliao</dc:creator>
  <cp:keywords/>
  <cp:lastModifiedBy>kingdee</cp:lastModifiedBy>
  <cp:revision>5</cp:revision>
  <dcterms:created xsi:type="dcterms:W3CDTF">2023-02-22T07:18:00Z</dcterms:created>
  <dcterms:modified xsi:type="dcterms:W3CDTF">2023-03-01T06:24:00Z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KRRKMESVEJRD-16-120380</vt:lpwstr>
  </property>
  <property fmtid="{D5CDD505-2E9C-101B-9397-08002B2CF9AE}" pid="3" name="_dlc_DocIdItemGuid">
    <vt:lpwstr>75c3258d-6ac3-4cd9-950b-36bb0ef5396f</vt:lpwstr>
  </property>
  <property fmtid="{D5CDD505-2E9C-101B-9397-08002B2CF9AE}" pid="4" name="_dlc_DocIdUrl">
    <vt:lpwstr>http://iwork.mykingdee.com/dc/pdms/_layouts/DocIdRedir.aspx?ID=KRRKMESVEJRD-16-120380, KRRKMESVEJRD-16-120380</vt:lpwstr>
  </property>
  <property fmtid="{D5CDD505-2E9C-101B-9397-08002B2CF9AE}" pid="5" name="RoutingTargetPath">
    <vt:lpwstr/>
  </property>
  <property fmtid="{D5CDD505-2E9C-101B-9397-08002B2CF9AE}" pid="6" name="行业">
    <vt:lpwstr/>
  </property>
  <property fmtid="{D5CDD505-2E9C-101B-9397-08002B2CF9AE}" pid="7" name="RoutingTargetFolder">
    <vt:lpwstr/>
  </property>
  <property fmtid="{D5CDD505-2E9C-101B-9397-08002B2CF9AE}" pid="8" name="产品">
    <vt:lpwstr/>
  </property>
  <property fmtid="{D5CDD505-2E9C-101B-9397-08002B2CF9AE}" pid="9" name="RatingCount">
    <vt:lpwstr/>
  </property>
  <property fmtid="{D5CDD505-2E9C-101B-9397-08002B2CF9AE}" pid="10" name="TaxCatchAll">
    <vt:lpwstr/>
  </property>
  <property fmtid="{D5CDD505-2E9C-101B-9397-08002B2CF9AE}" pid="11" name="领域">
    <vt:lpwstr/>
  </property>
  <property fmtid="{D5CDD505-2E9C-101B-9397-08002B2CF9AE}" pid="12" name="KSOProductBuildVer">
    <vt:lpwstr>2052-11.1.0.10132</vt:lpwstr>
  </property>
</Properties>
</file>